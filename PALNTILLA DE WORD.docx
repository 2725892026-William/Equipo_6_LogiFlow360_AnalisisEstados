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FB38D" w14:textId="70D4FFA5" w:rsidR="0093575C" w:rsidRDefault="0093575C"/>
    <w:p w14:paraId="00E63D3D" w14:textId="77777777" w:rsidR="009E17EB" w:rsidRDefault="009E17EB"/>
    <w:p w14:paraId="1BC7F15A" w14:textId="77777777" w:rsidR="009E17EB" w:rsidRDefault="009E17EB"/>
    <w:p w14:paraId="6082D945" w14:textId="77777777" w:rsidR="009E17EB" w:rsidRDefault="009E17EB"/>
    <w:sectPr w:rsidR="009E17EB" w:rsidSect="00AA21A6">
      <w:headerReference w:type="default" r:id="rId7"/>
      <w:footerReference w:type="default" r:id="rId8"/>
      <w:pgSz w:w="12240" w:h="15840"/>
      <w:pgMar w:top="1417" w:right="1701" w:bottom="1417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A2E99" w14:textId="77777777" w:rsidR="00EC7290" w:rsidRDefault="00EC7290" w:rsidP="009E17EB">
      <w:r>
        <w:separator/>
      </w:r>
    </w:p>
  </w:endnote>
  <w:endnote w:type="continuationSeparator" w:id="0">
    <w:p w14:paraId="72C7DAE7" w14:textId="77777777" w:rsidR="00EC7290" w:rsidRDefault="00EC7290" w:rsidP="009E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7515D" w14:textId="77777777" w:rsidR="009E17EB" w:rsidRDefault="00C17131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5FC2C5" wp14:editId="6EBFE8EA">
              <wp:simplePos x="0" y="0"/>
              <wp:positionH relativeFrom="column">
                <wp:posOffset>-1106170</wp:posOffset>
              </wp:positionH>
              <wp:positionV relativeFrom="paragraph">
                <wp:posOffset>10795</wp:posOffset>
              </wp:positionV>
              <wp:extent cx="7813675" cy="599440"/>
              <wp:effectExtent l="0" t="0" r="0" b="0"/>
              <wp:wrapNone/>
              <wp:docPr id="71705469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813675" cy="599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A78E24" w14:textId="71743F59" w:rsidR="009E17EB" w:rsidRPr="00F46C56" w:rsidRDefault="009E17EB" w:rsidP="00714543">
                          <w:pPr>
                            <w:pStyle w:val="Piedepgina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5FC2C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87.1pt;margin-top:.85pt;width:615.25pt;height:4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" filled="f" stroked="f">
              <v:textbox inset=",7.2pt,,7.2pt">
                <w:txbxContent>
                  <w:p w14:paraId="57A78E24" w14:textId="71743F59" w:rsidR="009E17EB" w:rsidRPr="00F46C56" w:rsidRDefault="009E17EB" w:rsidP="00714543">
                    <w:pPr>
                      <w:pStyle w:val="Piedepgina"/>
                      <w:jc w:val="center"/>
                      <w:rPr>
                        <w:rFonts w:ascii="Arial" w:hAnsi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21441" w14:textId="77777777" w:rsidR="00EC7290" w:rsidRDefault="00EC7290" w:rsidP="009E17EB">
      <w:r>
        <w:separator/>
      </w:r>
    </w:p>
  </w:footnote>
  <w:footnote w:type="continuationSeparator" w:id="0">
    <w:p w14:paraId="087CBC9C" w14:textId="77777777" w:rsidR="00EC7290" w:rsidRDefault="00EC7290" w:rsidP="009E1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EF9DE" w14:textId="77777777" w:rsidR="009E17EB" w:rsidRDefault="00AA21A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959AD7F" wp14:editId="6F32CD3B">
          <wp:simplePos x="0" y="0"/>
          <wp:positionH relativeFrom="margin">
            <wp:posOffset>-1289685</wp:posOffset>
          </wp:positionH>
          <wp:positionV relativeFrom="paragraph">
            <wp:posOffset>-926465</wp:posOffset>
          </wp:positionV>
          <wp:extent cx="8164830" cy="11144250"/>
          <wp:effectExtent l="0" t="0" r="7620" b="0"/>
          <wp:wrapNone/>
          <wp:docPr id="18429643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296431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5292" cy="11144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43"/>
    <w:rsid w:val="000108FB"/>
    <w:rsid w:val="00041351"/>
    <w:rsid w:val="00044DC1"/>
    <w:rsid w:val="000F3272"/>
    <w:rsid w:val="001A4E92"/>
    <w:rsid w:val="003A6C22"/>
    <w:rsid w:val="003C0363"/>
    <w:rsid w:val="00444FC8"/>
    <w:rsid w:val="0055365D"/>
    <w:rsid w:val="006914E4"/>
    <w:rsid w:val="00714543"/>
    <w:rsid w:val="00856480"/>
    <w:rsid w:val="0093575C"/>
    <w:rsid w:val="009E17EB"/>
    <w:rsid w:val="00AA21A6"/>
    <w:rsid w:val="00B964C7"/>
    <w:rsid w:val="00C17131"/>
    <w:rsid w:val="00D6030F"/>
    <w:rsid w:val="00D954D8"/>
    <w:rsid w:val="00E15284"/>
    <w:rsid w:val="00E86E13"/>
    <w:rsid w:val="00EC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95628C9"/>
  <w15:chartTrackingRefBased/>
  <w15:docId w15:val="{75A3E7C1-9448-4EA0-A71A-D6DB9394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SV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17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17EB"/>
  </w:style>
  <w:style w:type="paragraph" w:styleId="Piedepgina">
    <w:name w:val="footer"/>
    <w:basedOn w:val="Normal"/>
    <w:link w:val="PiedepginaCar"/>
    <w:uiPriority w:val="99"/>
    <w:unhideWhenUsed/>
    <w:rsid w:val="009E17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7EB"/>
  </w:style>
  <w:style w:type="paragraph" w:styleId="Textonotapie">
    <w:name w:val="footnote text"/>
    <w:basedOn w:val="Normal"/>
    <w:link w:val="TextonotapieCar"/>
    <w:uiPriority w:val="99"/>
    <w:semiHidden/>
    <w:unhideWhenUsed/>
    <w:rsid w:val="0071454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14543"/>
    <w:rPr>
      <w:kern w:val="2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7145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\Downloads\Nueva%20carpeta\membrete2026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5585C-D31C-47EF-B021-16978AB10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membrete2026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ALVARADO MEJÍA WILLIAM ALBERTO</cp:lastModifiedBy>
  <cp:revision>2</cp:revision>
  <dcterms:created xsi:type="dcterms:W3CDTF">2026-10-16T00:43:00Z</dcterms:created>
  <dcterms:modified xsi:type="dcterms:W3CDTF">2026-10-16T00:43:00Z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75a7a6dc986cc3d5cda056eb99626ffbbabef3ba068e52b3a84cef9d51bb5ad6</vt:lpwstr>
  </property>
</Properties>
</file>